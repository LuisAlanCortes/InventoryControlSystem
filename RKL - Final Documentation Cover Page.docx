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25C00" w14:textId="01C6E084" w:rsidR="0072623E" w:rsidRDefault="00E77740">
      <w:pPr>
        <w:pStyle w:val="Subtitle"/>
      </w:pPr>
      <w:r>
        <w:t>Cist 2931: Advanced Systems Project</w:t>
      </w:r>
    </w:p>
    <w:p w14:paraId="07E02792" w14:textId="45CED3CC" w:rsidR="0072623E" w:rsidRDefault="00E77740">
      <w:pPr>
        <w:pStyle w:val="Title"/>
      </w:pPr>
      <w:r>
        <w:t>Inventory Control System Cover Page</w:t>
      </w:r>
    </w:p>
    <w:p w14:paraId="4818B8E7" w14:textId="77777777" w:rsidR="00E77740" w:rsidRDefault="00E77740" w:rsidP="00E77740">
      <w:r w:rsidRPr="00E77740">
        <w:t xml:space="preserve">Luis Cortes, Rabia Mehdi, Kegan </w:t>
      </w:r>
      <w:proofErr w:type="spellStart"/>
      <w:r w:rsidRPr="00E77740">
        <w:t>Oyeronbi</w:t>
      </w:r>
      <w:proofErr w:type="spellEnd"/>
    </w:p>
    <w:p w14:paraId="07D5CFF0" w14:textId="18906114" w:rsidR="00E77740" w:rsidRPr="00E77740" w:rsidRDefault="00E77740" w:rsidP="00E77740">
      <w:r>
        <w:t>November 29, 2023</w:t>
      </w:r>
    </w:p>
    <w:p w14:paraId="5FC501DA" w14:textId="2669C025" w:rsidR="0072623E" w:rsidRDefault="00E77740" w:rsidP="00E77740">
      <w:pPr>
        <w:jc w:val="center"/>
      </w:pPr>
      <w:r w:rsidRPr="00E77740">
        <w:drawing>
          <wp:inline distT="0" distB="0" distL="0" distR="0" wp14:anchorId="41FD20CA" wp14:editId="44380778">
            <wp:extent cx="3647326" cy="3647326"/>
            <wp:effectExtent l="0" t="0" r="0" b="0"/>
            <wp:docPr id="9" name="Picture 8" descr="A person and person in a warehous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8973A30-8E3B-B180-7672-284B02558F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person and person in a warehouse&#10;&#10;Description automatically generated">
                      <a:extLst>
                        <a:ext uri="{FF2B5EF4-FFF2-40B4-BE49-F238E27FC236}">
                          <a16:creationId xmlns:a16="http://schemas.microsoft.com/office/drawing/2014/main" id="{98973A30-8E3B-B180-7672-284B02558F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7500" r="90000">
                                  <a14:foregroundMark x1="17850" y1="33750" x2="17850" y2="33750"/>
                                  <a14:foregroundMark x1="16050" y1="28400" x2="16050" y2="28400"/>
                                  <a14:foregroundMark x1="13250" y1="24000" x2="14600" y2="33650"/>
                                  <a14:foregroundMark x1="14600" y1="33650" x2="20700" y2="40450"/>
                                  <a14:foregroundMark x1="20700" y1="40450" x2="14150" y2="36250"/>
                                  <a14:foregroundMark x1="14150" y1="36250" x2="15050" y2="36350"/>
                                  <a14:foregroundMark x1="12200" y1="39400" x2="17900" y2="70800"/>
                                  <a14:foregroundMark x1="17900" y1="70800" x2="36600" y2="76050"/>
                                  <a14:foregroundMark x1="83500" y1="44300" x2="87050" y2="37750"/>
                                  <a14:foregroundMark x1="87050" y1="37750" x2="80300" y2="35250"/>
                                  <a14:foregroundMark x1="80300" y1="35250" x2="73300" y2="36550"/>
                                  <a14:foregroundMark x1="73300" y1="36550" x2="80600" y2="37150"/>
                                  <a14:foregroundMark x1="80600" y1="37150" x2="84800" y2="28400"/>
                                  <a14:foregroundMark x1="84800" y1="28400" x2="84800" y2="27850"/>
                                  <a14:foregroundMark x1="24000" y1="19650" x2="65250" y2="24350"/>
                                  <a14:foregroundMark x1="65250" y1="24350" x2="61500" y2="35850"/>
                                  <a14:foregroundMark x1="61500" y1="35850" x2="32150" y2="32600"/>
                                  <a14:foregroundMark x1="32150" y1="32600" x2="21200" y2="36850"/>
                                  <a14:foregroundMark x1="21200" y1="36850" x2="20950" y2="36850"/>
                                  <a14:foregroundMark x1="39150" y1="15800" x2="50900" y2="17100"/>
                                  <a14:foregroundMark x1="50900" y1="17100" x2="85050" y2="35800"/>
                                  <a14:foregroundMark x1="16300" y1="43500" x2="12900" y2="66500"/>
                                  <a14:foregroundMark x1="12900" y1="66500" x2="9900" y2="68900"/>
                                  <a14:foregroundMark x1="18900" y1="48100" x2="33300" y2="60500"/>
                                  <a14:foregroundMark x1="33300" y1="60500" x2="81900" y2="56150"/>
                                  <a14:foregroundMark x1="81900" y1="56150" x2="41900" y2="43550"/>
                                  <a14:foregroundMark x1="41900" y1="43550" x2="23850" y2="48750"/>
                                  <a14:foregroundMark x1="23850" y1="48750" x2="36400" y2="34750"/>
                                  <a14:foregroundMark x1="36400" y1="34750" x2="71350" y2="42800"/>
                                  <a14:foregroundMark x1="71350" y1="42800" x2="84600" y2="31600"/>
                                  <a14:foregroundMark x1="84600" y1="31600" x2="60200" y2="15650"/>
                                  <a14:foregroundMark x1="60200" y1="15650" x2="31650" y2="15000"/>
                                  <a14:foregroundMark x1="31650" y1="15000" x2="19400" y2="29400"/>
                                  <a14:foregroundMark x1="19400" y1="29400" x2="16600" y2="53750"/>
                                  <a14:foregroundMark x1="16600" y1="53750" x2="17100" y2="54550"/>
                                  <a14:foregroundMark x1="88650" y1="75550" x2="88100" y2="65100"/>
                                  <a14:foregroundMark x1="88100" y1="65100" x2="77000" y2="31700"/>
                                  <a14:foregroundMark x1="77000" y1="31700" x2="66900" y2="17600"/>
                                  <a14:foregroundMark x1="66900" y1="17600" x2="35700" y2="11750"/>
                                  <a14:foregroundMark x1="35700" y1="11750" x2="12950" y2="24900"/>
                                  <a14:foregroundMark x1="12950" y1="24900" x2="8050" y2="51050"/>
                                  <a14:foregroundMark x1="8050" y1="51050" x2="24400" y2="75850"/>
                                  <a14:foregroundMark x1="24400" y1="75850" x2="65000" y2="85300"/>
                                  <a14:foregroundMark x1="65000" y1="85300" x2="89400" y2="70650"/>
                                  <a14:foregroundMark x1="89400" y1="70650" x2="87000" y2="36300"/>
                                  <a14:foregroundMark x1="87000" y1="36300" x2="84250" y2="28900"/>
                                  <a14:foregroundMark x1="11700" y1="74800" x2="46500" y2="87800"/>
                                  <a14:foregroundMark x1="46500" y1="87800" x2="79000" y2="85800"/>
                                  <a14:foregroundMark x1="79000" y1="85800" x2="91300" y2="74700"/>
                                  <a14:foregroundMark x1="91300" y1="74700" x2="91850" y2="45600"/>
                                  <a14:foregroundMark x1="91850" y1="45600" x2="84850" y2="20500"/>
                                  <a14:foregroundMark x1="84850" y1="20500" x2="67250" y2="14350"/>
                                  <a14:foregroundMark x1="67250" y1="14350" x2="24150" y2="15800"/>
                                  <a14:foregroundMark x1="24150" y1="15800" x2="13100" y2="19250"/>
                                  <a14:foregroundMark x1="13100" y1="19250" x2="7500" y2="39150"/>
                                  <a14:foregroundMark x1="7500" y1="39150" x2="13250" y2="74600"/>
                                  <a14:foregroundMark x1="13250" y1="74600" x2="15800" y2="80150"/>
                                  <a14:foregroundMark x1="7850" y1="61450" x2="8400" y2="71000"/>
                                  <a14:foregroundMark x1="8400" y1="71000" x2="23250" y2="86300"/>
                                  <a14:foregroundMark x1="23250" y1="86300" x2="29900" y2="8785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85" cy="37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EE2" w14:textId="3F7634B3" w:rsidR="0072623E" w:rsidRDefault="00E77740">
      <w:pPr>
        <w:pStyle w:val="Heading1"/>
      </w:pPr>
      <w:r>
        <w:t>Brief Introduction</w:t>
      </w:r>
    </w:p>
    <w:p w14:paraId="415848A7" w14:textId="77777777" w:rsidR="00E77740" w:rsidRPr="00E77740" w:rsidRDefault="00E77740" w:rsidP="00E77740">
      <w:r w:rsidRPr="00E77740">
        <w:t xml:space="preserve">For any retail corporation, their inventory is the lifeblood of their business. We are creating a modernized inventory for an up-and-coming retail business as they expand their company into new heights. </w:t>
      </w:r>
    </w:p>
    <w:p w14:paraId="72E81458" w14:textId="77777777" w:rsidR="00E77740" w:rsidRPr="00E77740" w:rsidRDefault="00E77740" w:rsidP="00E77740">
      <w:r w:rsidRPr="00E77740">
        <w:t>Functionality:</w:t>
      </w:r>
    </w:p>
    <w:p w14:paraId="4C616077" w14:textId="77777777" w:rsidR="00E77740" w:rsidRPr="00E77740" w:rsidRDefault="00E77740" w:rsidP="00E77740">
      <w:pPr>
        <w:pStyle w:val="ListParagraph"/>
        <w:numPr>
          <w:ilvl w:val="0"/>
          <w:numId w:val="17"/>
        </w:numPr>
      </w:pPr>
      <w:r w:rsidRPr="00E77740">
        <w:t>SQL Backend</w:t>
      </w:r>
    </w:p>
    <w:p w14:paraId="4EBE8FAB" w14:textId="77777777" w:rsidR="00E77740" w:rsidRPr="00E77740" w:rsidRDefault="00E77740" w:rsidP="00E77740">
      <w:pPr>
        <w:pStyle w:val="ListParagraph"/>
        <w:numPr>
          <w:ilvl w:val="0"/>
          <w:numId w:val="17"/>
        </w:numPr>
      </w:pPr>
      <w:r w:rsidRPr="00E77740">
        <w:t>CRUD Functionality</w:t>
      </w:r>
    </w:p>
    <w:p w14:paraId="7F9A762C" w14:textId="77777777" w:rsidR="00E77740" w:rsidRPr="00E77740" w:rsidRDefault="00E77740" w:rsidP="00E77740">
      <w:pPr>
        <w:pStyle w:val="ListParagraph"/>
        <w:numPr>
          <w:ilvl w:val="0"/>
          <w:numId w:val="17"/>
        </w:numPr>
      </w:pPr>
      <w:r w:rsidRPr="00E77740">
        <w:t>Push Overstock Module</w:t>
      </w:r>
    </w:p>
    <w:p w14:paraId="63B47B21" w14:textId="77777777" w:rsidR="00E77740" w:rsidRDefault="00E77740" w:rsidP="00E77740">
      <w:pPr>
        <w:pStyle w:val="ListParagraph"/>
        <w:numPr>
          <w:ilvl w:val="0"/>
          <w:numId w:val="17"/>
        </w:numPr>
      </w:pPr>
      <w:r w:rsidRPr="00E77740">
        <w:t>Price Change Event Module</w:t>
      </w:r>
    </w:p>
    <w:p w14:paraId="1224FA9C" w14:textId="737C690B" w:rsidR="00E77740" w:rsidRDefault="00E77740" w:rsidP="00E77740">
      <w:pPr>
        <w:pStyle w:val="Heading1"/>
      </w:pPr>
      <w:r>
        <w:lastRenderedPageBreak/>
        <w:t>Submission Contents</w:t>
      </w:r>
    </w:p>
    <w:p w14:paraId="12A734C9" w14:textId="33A3902D" w:rsidR="00E77740" w:rsidRDefault="00E77740" w:rsidP="00E77740">
      <w:r>
        <w:t xml:space="preserve">This submission </w:t>
      </w:r>
      <w:proofErr w:type="gramStart"/>
      <w:r>
        <w:t>contains</w:t>
      </w:r>
      <w:proofErr w:type="gramEnd"/>
      <w:r>
        <w:t xml:space="preserve"> the Systems Documentation Package, which includes:</w:t>
      </w:r>
    </w:p>
    <w:p w14:paraId="33A0B29A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Business Case</w:t>
      </w:r>
    </w:p>
    <w:p w14:paraId="36F07E89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Project Mission and Charter</w:t>
      </w:r>
    </w:p>
    <w:p w14:paraId="43331746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Final Project Scope</w:t>
      </w:r>
    </w:p>
    <w:p w14:paraId="1A10B98A" w14:textId="75767A9C" w:rsidR="00E77740" w:rsidRDefault="00E77740" w:rsidP="00E77740">
      <w:pPr>
        <w:pStyle w:val="ListParagraph"/>
        <w:numPr>
          <w:ilvl w:val="0"/>
          <w:numId w:val="19"/>
        </w:numPr>
      </w:pPr>
      <w:r>
        <w:t>Final Project Status Reports</w:t>
      </w:r>
    </w:p>
    <w:p w14:paraId="0EAAA632" w14:textId="36678618" w:rsidR="00E77740" w:rsidRDefault="00E77740" w:rsidP="00E77740">
      <w:pPr>
        <w:pStyle w:val="ListParagraph"/>
        <w:numPr>
          <w:ilvl w:val="0"/>
          <w:numId w:val="19"/>
        </w:numPr>
      </w:pPr>
      <w:r>
        <w:t>Final Project Plans</w:t>
      </w:r>
    </w:p>
    <w:p w14:paraId="43B69572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Final Updated Use Case Analysis Document</w:t>
      </w:r>
    </w:p>
    <w:p w14:paraId="4E90029E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Final Updated User Interface Design Document</w:t>
      </w:r>
    </w:p>
    <w:p w14:paraId="05C136D4" w14:textId="77777777" w:rsidR="00E77740" w:rsidRDefault="00E77740" w:rsidP="00E77740">
      <w:pPr>
        <w:pStyle w:val="ListParagraph"/>
        <w:numPr>
          <w:ilvl w:val="0"/>
          <w:numId w:val="19"/>
        </w:numPr>
      </w:pPr>
      <w:r>
        <w:t>Final Updated Test Plan Document</w:t>
      </w:r>
    </w:p>
    <w:p w14:paraId="4FF71940" w14:textId="781D5E22" w:rsidR="00E77740" w:rsidRDefault="00E77740" w:rsidP="00E77740">
      <w:r>
        <w:t>This submission also includes:</w:t>
      </w:r>
    </w:p>
    <w:p w14:paraId="3E2171B3" w14:textId="0E4D79A9" w:rsidR="00E77740" w:rsidRDefault="00E77740" w:rsidP="00E77740">
      <w:pPr>
        <w:pStyle w:val="ListParagraph"/>
        <w:numPr>
          <w:ilvl w:val="0"/>
          <w:numId w:val="20"/>
        </w:numPr>
      </w:pPr>
      <w:r w:rsidRPr="00E77740">
        <w:t>Final Updated System and User Documentation Document</w:t>
      </w:r>
    </w:p>
    <w:p w14:paraId="533632B9" w14:textId="3CF77CA5" w:rsidR="00E77740" w:rsidRDefault="00E77740" w:rsidP="00E77740">
      <w:pPr>
        <w:pStyle w:val="ListParagraph"/>
        <w:numPr>
          <w:ilvl w:val="0"/>
          <w:numId w:val="20"/>
        </w:numPr>
      </w:pPr>
      <w:r w:rsidRPr="00E77740">
        <w:t>Application code</w:t>
      </w:r>
    </w:p>
    <w:p w14:paraId="730EFA8C" w14:textId="77777777" w:rsidR="00E77740" w:rsidRDefault="00E77740" w:rsidP="00E77740">
      <w:pPr>
        <w:pStyle w:val="ListParagraph"/>
        <w:numPr>
          <w:ilvl w:val="0"/>
          <w:numId w:val="20"/>
        </w:numPr>
      </w:pPr>
      <w:r>
        <w:t>Application SQL script</w:t>
      </w:r>
    </w:p>
    <w:p w14:paraId="0F2B0C33" w14:textId="2566C7E2" w:rsidR="0072623E" w:rsidRDefault="00E77740" w:rsidP="00E77740">
      <w:pPr>
        <w:pStyle w:val="ListParagraph"/>
        <w:numPr>
          <w:ilvl w:val="0"/>
          <w:numId w:val="20"/>
        </w:numPr>
      </w:pPr>
      <w:r w:rsidRPr="00E77740">
        <w:t>Finalized Capstone Project PowerPoint Presentation</w:t>
      </w:r>
    </w:p>
    <w:p w14:paraId="69CA757D" w14:textId="24263875" w:rsidR="00E77740" w:rsidRDefault="00E77740" w:rsidP="00E77740">
      <w:pPr>
        <w:pStyle w:val="ListParagraph"/>
        <w:numPr>
          <w:ilvl w:val="0"/>
          <w:numId w:val="20"/>
        </w:numPr>
      </w:pPr>
      <w:r w:rsidRPr="00E77740">
        <w:t>Lessons Learned, Final Thoughts, Comments, and Suggestions.</w:t>
      </w:r>
    </w:p>
    <w:sectPr w:rsidR="00E77740">
      <w:footerReference w:type="default" r:id="rId9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E1E52" w14:textId="77777777" w:rsidR="001578F5" w:rsidRDefault="001578F5">
      <w:pPr>
        <w:spacing w:after="0" w:line="240" w:lineRule="auto"/>
      </w:pPr>
      <w:r>
        <w:separator/>
      </w:r>
    </w:p>
    <w:p w14:paraId="0EDE32FE" w14:textId="77777777" w:rsidR="001578F5" w:rsidRDefault="001578F5"/>
    <w:p w14:paraId="7D56EFD8" w14:textId="77777777" w:rsidR="001578F5" w:rsidRDefault="001578F5"/>
  </w:endnote>
  <w:endnote w:type="continuationSeparator" w:id="0">
    <w:p w14:paraId="1E8F8DB7" w14:textId="77777777" w:rsidR="001578F5" w:rsidRDefault="001578F5">
      <w:pPr>
        <w:spacing w:after="0" w:line="240" w:lineRule="auto"/>
      </w:pPr>
      <w:r>
        <w:continuationSeparator/>
      </w:r>
    </w:p>
    <w:p w14:paraId="043C65C6" w14:textId="77777777" w:rsidR="001578F5" w:rsidRDefault="001578F5"/>
    <w:p w14:paraId="1C190A90" w14:textId="77777777" w:rsidR="001578F5" w:rsidRDefault="001578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179B5B" w14:textId="77777777" w:rsidR="0072623E" w:rsidRDefault="00933D2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034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D6E6B" w14:textId="77777777" w:rsidR="001578F5" w:rsidRDefault="001578F5">
      <w:pPr>
        <w:spacing w:after="0" w:line="240" w:lineRule="auto"/>
      </w:pPr>
      <w:r>
        <w:separator/>
      </w:r>
    </w:p>
    <w:p w14:paraId="3681B98A" w14:textId="77777777" w:rsidR="001578F5" w:rsidRDefault="001578F5"/>
    <w:p w14:paraId="29B7C597" w14:textId="77777777" w:rsidR="001578F5" w:rsidRDefault="001578F5"/>
  </w:footnote>
  <w:footnote w:type="continuationSeparator" w:id="0">
    <w:p w14:paraId="220452CE" w14:textId="77777777" w:rsidR="001578F5" w:rsidRDefault="001578F5">
      <w:pPr>
        <w:spacing w:after="0" w:line="240" w:lineRule="auto"/>
      </w:pPr>
      <w:r>
        <w:continuationSeparator/>
      </w:r>
    </w:p>
    <w:p w14:paraId="1AE97BC9" w14:textId="77777777" w:rsidR="001578F5" w:rsidRDefault="001578F5"/>
    <w:p w14:paraId="0A3E846C" w14:textId="77777777" w:rsidR="001578F5" w:rsidRDefault="001578F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BC4A6C"/>
    <w:multiLevelType w:val="hybridMultilevel"/>
    <w:tmpl w:val="B656B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D0C56"/>
    <w:multiLevelType w:val="hybridMultilevel"/>
    <w:tmpl w:val="FBCEA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B501CA"/>
    <w:multiLevelType w:val="hybridMultilevel"/>
    <w:tmpl w:val="9306C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7660C5"/>
    <w:multiLevelType w:val="hybridMultilevel"/>
    <w:tmpl w:val="4DCE2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093323">
    <w:abstractNumId w:val="9"/>
  </w:num>
  <w:num w:numId="2" w16cid:durableId="301347077">
    <w:abstractNumId w:val="12"/>
  </w:num>
  <w:num w:numId="3" w16cid:durableId="2062172321">
    <w:abstractNumId w:val="15"/>
  </w:num>
  <w:num w:numId="4" w16cid:durableId="1478188355">
    <w:abstractNumId w:val="13"/>
  </w:num>
  <w:num w:numId="5" w16cid:durableId="891621019">
    <w:abstractNumId w:val="11"/>
  </w:num>
  <w:num w:numId="6" w16cid:durableId="149444873">
    <w:abstractNumId w:val="7"/>
  </w:num>
  <w:num w:numId="7" w16cid:durableId="1184175549">
    <w:abstractNumId w:val="6"/>
  </w:num>
  <w:num w:numId="8" w16cid:durableId="194780043">
    <w:abstractNumId w:val="5"/>
  </w:num>
  <w:num w:numId="9" w16cid:durableId="1491869940">
    <w:abstractNumId w:val="4"/>
  </w:num>
  <w:num w:numId="10" w16cid:durableId="873543625">
    <w:abstractNumId w:val="8"/>
  </w:num>
  <w:num w:numId="11" w16cid:durableId="897784409">
    <w:abstractNumId w:val="3"/>
  </w:num>
  <w:num w:numId="12" w16cid:durableId="586117816">
    <w:abstractNumId w:val="2"/>
  </w:num>
  <w:num w:numId="13" w16cid:durableId="364791674">
    <w:abstractNumId w:val="1"/>
  </w:num>
  <w:num w:numId="14" w16cid:durableId="1093210782">
    <w:abstractNumId w:val="0"/>
  </w:num>
  <w:num w:numId="15" w16cid:durableId="709771037">
    <w:abstractNumId w:val="14"/>
  </w:num>
  <w:num w:numId="16" w16cid:durableId="1007555998">
    <w:abstractNumId w:val="16"/>
  </w:num>
  <w:num w:numId="17" w16cid:durableId="77136955">
    <w:abstractNumId w:val="18"/>
  </w:num>
  <w:num w:numId="18" w16cid:durableId="1545754969">
    <w:abstractNumId w:val="10"/>
  </w:num>
  <w:num w:numId="19" w16cid:durableId="332419820">
    <w:abstractNumId w:val="17"/>
  </w:num>
  <w:num w:numId="20" w16cid:durableId="25285587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740"/>
    <w:rsid w:val="000F2B25"/>
    <w:rsid w:val="000F6525"/>
    <w:rsid w:val="00140F55"/>
    <w:rsid w:val="001578F5"/>
    <w:rsid w:val="00260CE3"/>
    <w:rsid w:val="00306B29"/>
    <w:rsid w:val="00415547"/>
    <w:rsid w:val="00442C7B"/>
    <w:rsid w:val="004920F2"/>
    <w:rsid w:val="005D1F20"/>
    <w:rsid w:val="0062034F"/>
    <w:rsid w:val="006438AC"/>
    <w:rsid w:val="0072623E"/>
    <w:rsid w:val="0074173C"/>
    <w:rsid w:val="00846E07"/>
    <w:rsid w:val="00866F48"/>
    <w:rsid w:val="00883986"/>
    <w:rsid w:val="00933D2C"/>
    <w:rsid w:val="00953025"/>
    <w:rsid w:val="00A12B75"/>
    <w:rsid w:val="00A171EA"/>
    <w:rsid w:val="00A61D3A"/>
    <w:rsid w:val="00A82115"/>
    <w:rsid w:val="00AF6189"/>
    <w:rsid w:val="00C6302C"/>
    <w:rsid w:val="00C81D7E"/>
    <w:rsid w:val="00CB6AF7"/>
    <w:rsid w:val="00CC198A"/>
    <w:rsid w:val="00D53626"/>
    <w:rsid w:val="00D83A01"/>
    <w:rsid w:val="00DC5FE1"/>
    <w:rsid w:val="00DE7DDF"/>
    <w:rsid w:val="00E76FC0"/>
    <w:rsid w:val="00E77740"/>
    <w:rsid w:val="00E8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4049C8"/>
  <w15:chartTrackingRefBased/>
  <w15:docId w15:val="{FFA0EAA8-DCB9-4735-8B82-C8960023A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34F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1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"/>
    <w:rsid w:val="00A171EA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PlaceholderText">
    <w:name w:val="Placeholder Text"/>
    <w:basedOn w:val="DefaultParagraphFont"/>
    <w:uiPriority w:val="99"/>
    <w:semiHidden/>
    <w:rsid w:val="00415547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C5FE1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C5FE1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C5FE1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5FE1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5F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5FE1"/>
    <w:rPr>
      <w:b/>
      <w:bCs/>
      <w:sz w:val="22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5FE1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5FE1"/>
    <w:rPr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15547"/>
    <w:rPr>
      <w:color w:val="53777A" w:themeColor="accent1"/>
      <w:u w:val="single"/>
    </w:rPr>
  </w:style>
  <w:style w:type="paragraph" w:styleId="MacroText">
    <w:name w:val="macro"/>
    <w:link w:val="MacroTextChar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15547"/>
    <w:rPr>
      <w:rFonts w:ascii="Consolas" w:hAnsi="Consolas"/>
      <w:sz w:val="22"/>
      <w:szCs w:val="20"/>
    </w:rPr>
  </w:style>
  <w:style w:type="paragraph" w:styleId="ListParagraph">
    <w:name w:val="List Paragraph"/>
    <w:basedOn w:val="Normal"/>
    <w:uiPriority w:val="34"/>
    <w:unhideWhenUsed/>
    <w:qFormat/>
    <w:rsid w:val="00E77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094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24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21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31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ortes\AppData\Roaming\Microsoft\Templates\Research%20paper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Research paper.dotx</Template>
  <TotalTime>9</TotalTime>
  <Pages>2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Cortes</dc:creator>
  <cp:keywords/>
  <dc:description/>
  <cp:lastModifiedBy>Just Stealthy</cp:lastModifiedBy>
  <cp:revision>1</cp:revision>
  <dcterms:created xsi:type="dcterms:W3CDTF">2023-11-30T04:30:00Z</dcterms:created>
  <dcterms:modified xsi:type="dcterms:W3CDTF">2023-11-30T04:39:00Z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